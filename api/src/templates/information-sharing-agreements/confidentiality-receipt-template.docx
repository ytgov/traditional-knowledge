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39B6" w:rsidP="006C39B6" w:rsidRDefault="006C39B6" w14:paraId="7E6B1428" w14:textId="77777777">
      <w:pPr>
        <w:rPr>
          <w:b/>
          <w:sz w:val="32"/>
        </w:rPr>
      </w:pPr>
      <w:r w:rsidRPr="00F77E7B">
        <w:rPr>
          <w:b/>
          <w:sz w:val="32"/>
        </w:rPr>
        <w:t>Receipt of Confidential Information</w:t>
      </w:r>
      <w:r>
        <w:rPr>
          <w:b/>
          <w:sz w:val="32"/>
        </w:rPr>
        <w:t xml:space="preserve"> from other government body under s.68 ATIPPA and s.18 ATIPP Regulation</w:t>
      </w:r>
    </w:p>
    <w:p w:rsidRPr="00F77E7B" w:rsidR="006C39B6" w:rsidP="006C39B6" w:rsidRDefault="006C39B6" w14:paraId="6CF12EF3" w14:textId="77777777">
      <w:pPr>
        <w:rPr>
          <w:b/>
          <w:sz w:val="32"/>
        </w:rPr>
      </w:pPr>
    </w:p>
    <w:p w:rsidR="006C39B6" w:rsidP="006C39B6" w:rsidRDefault="006C39B6" w14:paraId="7BA31A2F" w14:textId="77777777">
      <w:r>
        <w:t xml:space="preserve">This receipt is provided pursuant </w:t>
      </w:r>
      <w:r w:rsidRPr="004137CF">
        <w:t xml:space="preserve">to </w:t>
      </w:r>
      <w:r w:rsidRPr="008B23DB">
        <w:t>s</w:t>
      </w:r>
      <w:r>
        <w:t xml:space="preserve">.68 of the </w:t>
      </w:r>
      <w:r w:rsidRPr="00223CBB">
        <w:rPr>
          <w:i/>
        </w:rPr>
        <w:t>Access to Information and Protection of Privacy</w:t>
      </w:r>
      <w:r>
        <w:t xml:space="preserve"> </w:t>
      </w:r>
      <w:r w:rsidRPr="00EE244A">
        <w:rPr>
          <w:i/>
          <w:iCs/>
        </w:rPr>
        <w:t>Act</w:t>
      </w:r>
      <w:r>
        <w:t>, SY 2018 c.9 (“ATIPPA”), and s.18(2)(b) of the</w:t>
      </w:r>
      <w:r w:rsidRPr="00B92F3F">
        <w:rPr>
          <w:i/>
          <w:iCs/>
        </w:rPr>
        <w:t xml:space="preserve"> Access to Information and Protection of Privacy Regulation </w:t>
      </w:r>
      <w:r w:rsidRPr="00B92F3F">
        <w:t>OIC 2021/25</w:t>
      </w:r>
      <w:r>
        <w:t xml:space="preserve"> (“</w:t>
      </w:r>
      <w:r w:rsidRPr="00EE244A">
        <w:rPr>
          <w:i/>
          <w:iCs/>
        </w:rPr>
        <w:t>ATIPP Regulation</w:t>
      </w:r>
      <w:r>
        <w:t xml:space="preserve">”). </w:t>
      </w:r>
    </w:p>
    <w:p w:rsidR="006C39B6" w:rsidP="0F40B09C" w:rsidRDefault="006C39B6" w14:paraId="3B306B4B" w14:noSpellErr="1" w14:textId="415BCE4E">
      <w:pPr>
        <w:ind w:left="360"/>
        <w:rPr>
          <w:b w:val="1"/>
          <w:bCs w:val="1"/>
        </w:rPr>
      </w:pPr>
    </w:p>
    <w:p w:rsidR="74482D51" w:rsidP="2F5910F3" w:rsidRDefault="74482D51" w14:paraId="0DA0D3EF" w14:textId="1F39D1FC">
      <w:pPr>
        <w:pStyle w:val="Normal"/>
        <w:suppressLineNumbers w:val="0"/>
        <w:bidi w:val="0"/>
        <w:spacing w:before="0" w:beforeAutospacing="off" w:after="0" w:afterAutospacing="off" w:line="240" w:lineRule="auto"/>
        <w:ind w:left="360" w:right="0"/>
        <w:jc w:val="left"/>
        <w:rPr>
          <w:b w:val="1"/>
          <w:bCs w:val="1"/>
        </w:rPr>
      </w:pPr>
      <w:r w:rsidRPr="2F5910F3" w:rsidR="74482D51">
        <w:rPr>
          <w:b w:val="1"/>
          <w:bCs w:val="1"/>
        </w:rPr>
        <w:t>{external_group_contact.external_organization.name}</w:t>
      </w:r>
    </w:p>
    <w:p w:rsidRPr="004F29C5" w:rsidR="006C39B6" w:rsidP="006C39B6" w:rsidRDefault="006C39B6" w14:paraId="145CEEBC" w14:textId="77777777">
      <w:pPr>
        <w:ind w:left="360"/>
        <w:rPr>
          <w:b/>
        </w:rPr>
      </w:pPr>
    </w:p>
    <w:p w:rsidR="006C39B6" w:rsidP="006C39B6" w:rsidRDefault="006C39B6" w14:paraId="4C3F5F37" w14:textId="77777777">
      <w:r>
        <w:t>has requested that the following information</w:t>
      </w:r>
      <w:r w:rsidRPr="00B078DB">
        <w:t xml:space="preserve"> </w:t>
      </w:r>
      <w:r>
        <w:t xml:space="preserve">be accepted in confidence: </w:t>
      </w:r>
    </w:p>
    <w:p w:rsidRPr="006C39B6" w:rsidR="006C39B6" w:rsidP="2F5910F3" w:rsidRDefault="006C39B6" w14:paraId="36348E4F" w14:textId="7B000D9B">
      <w:pPr>
        <w:pStyle w:val="ListParagraph"/>
        <w:numPr>
          <w:ilvl w:val="0"/>
          <w:numId w:val="6"/>
        </w:numPr>
        <w:spacing w:after="160" w:line="259" w:lineRule="auto"/>
        <w:rPr/>
      </w:pPr>
      <w:r w:rsidR="0403F6C7">
        <w:rPr/>
        <w:t>{</w:t>
      </w:r>
      <w:r w:rsidR="4444E4A0">
        <w:rPr/>
        <w:t>information_sharing_agreement.</w:t>
      </w:r>
      <w:r w:rsidR="0760A86C">
        <w:rPr/>
        <w:t>purpose</w:t>
      </w:r>
      <w:r w:rsidR="0403F6C7">
        <w:rPr/>
        <w:t>}</w:t>
      </w:r>
    </w:p>
    <w:p w:rsidR="006C39B6" w:rsidP="10DC6B19" w:rsidRDefault="006C39B6" w14:paraId="682E1204" w14:textId="02AEA344">
      <w:pPr>
        <w:pStyle w:val="Normal"/>
        <w:spacing w:after="160" w:line="259" w:lineRule="auto"/>
        <w:ind w:left="0"/>
      </w:pPr>
    </w:p>
    <w:p w:rsidR="006C39B6" w:rsidP="006C39B6" w:rsidRDefault="006C39B6" w14:paraId="4A75FFD7" w14:textId="62D7FE12">
      <w:r w:rsidRPr="2F5910F3" w:rsidR="0403F6C7">
        <w:rPr>
          <w:b w:val="1"/>
          <w:bCs w:val="1"/>
        </w:rPr>
        <w:t>{</w:t>
      </w:r>
      <w:r w:rsidRPr="2F5910F3" w:rsidR="25DC1A68">
        <w:rPr>
          <w:b w:val="1"/>
          <w:bCs w:val="1"/>
        </w:rPr>
        <w:t>information_sharing_agreement.</w:t>
      </w:r>
      <w:r w:rsidRPr="2F5910F3" w:rsidR="0403F6C7">
        <w:rPr>
          <w:b w:val="1"/>
          <w:bCs w:val="1"/>
        </w:rPr>
        <w:t>department_branch_unit_hierarchy</w:t>
      </w:r>
      <w:r w:rsidRPr="2F5910F3" w:rsidR="0403F6C7">
        <w:rPr>
          <w:b w:val="1"/>
          <w:bCs w:val="1"/>
        </w:rPr>
        <w:t>}</w:t>
      </w:r>
      <w:r w:rsidRPr="2F5910F3" w:rsidR="006C39B6">
        <w:rPr>
          <w:b w:val="1"/>
          <w:bCs w:val="1"/>
        </w:rPr>
        <w:t xml:space="preserve"> </w:t>
      </w:r>
      <w:r w:rsidR="006C39B6">
        <w:rPr/>
        <w:t xml:space="preserve">hereby agrees to accept the above-noted information from </w:t>
      </w:r>
      <w:r w:rsidRPr="2F5910F3" w:rsidR="07AC72B1">
        <w:rPr>
          <w:b w:val="1"/>
          <w:bCs w:val="1"/>
        </w:rPr>
        <w:t>{external_group_contact.external_organization.name}</w:t>
      </w:r>
      <w:r w:rsidR="006C39B6">
        <w:rPr/>
        <w:t xml:space="preserve"> in confidence, such that its disclosure in response to an </w:t>
      </w:r>
      <w:r w:rsidR="006C39B6">
        <w:rPr/>
        <w:t>access to information request under the ATIPPA is prohibited</w:t>
      </w:r>
      <w:r w:rsidR="006C39B6">
        <w:rPr/>
        <w:t xml:space="preserve"> (with exceptions) under s.68, </w:t>
      </w:r>
      <w:r w:rsidRPr="2F5910F3" w:rsidR="006C39B6">
        <w:rPr>
          <w:i w:val="1"/>
          <w:iCs w:val="1"/>
        </w:rPr>
        <w:t>ATIPPA</w:t>
      </w:r>
      <w:r w:rsidR="006C39B6">
        <w:rPr/>
        <w:t>, for the following reasons:</w:t>
      </w:r>
    </w:p>
    <w:p w:rsidR="3260B0EF" w:rsidP="2F5910F3" w:rsidRDefault="3260B0EF" w14:paraId="3B0DD6EA" w14:textId="7DC73354">
      <w:pPr>
        <w:pStyle w:val="ListParagraph"/>
        <w:numPr>
          <w:ilvl w:val="0"/>
          <w:numId w:val="6"/>
        </w:numPr>
        <w:rPr/>
      </w:pPr>
      <w:r w:rsidR="3260B0EF">
        <w:rPr/>
        <w:t>{</w:t>
      </w:r>
      <w:r w:rsidR="13437489">
        <w:rPr/>
        <w:t>information_sharing_agreement.</w:t>
      </w:r>
      <w:r w:rsidR="3260B0EF">
        <w:rPr/>
        <w:t>authorized_application</w:t>
      </w:r>
      <w:r w:rsidR="3260B0EF">
        <w:rPr/>
        <w:t>}</w:t>
      </w:r>
    </w:p>
    <w:p w:rsidR="10DC6B19" w:rsidP="10DC6B19" w:rsidRDefault="10DC6B19" w14:paraId="646F8E8B" w14:textId="3A8EFD60">
      <w:pPr>
        <w:pStyle w:val="Normal"/>
        <w:ind w:left="0"/>
      </w:pPr>
    </w:p>
    <w:p w:rsidR="006C39B6" w:rsidP="006C39B6" w:rsidRDefault="006C39B6" w14:paraId="31516CF6" w14:textId="77777777">
      <w:r>
        <w:t>the above-noted information would not be provided if it were not accepted in confidence.</w:t>
      </w:r>
    </w:p>
    <w:p w:rsidR="006C39B6" w:rsidP="006C39B6" w:rsidRDefault="006C39B6" w14:paraId="1BCDE0A0" w14:textId="77777777"/>
    <w:p w:rsidR="006C39B6" w:rsidP="006C39B6" w:rsidRDefault="006C39B6" w14:paraId="442F2A00" w14:textId="77777777">
      <w:r>
        <w:t xml:space="preserve">The information accepted in confidence has been duly identified as confidential in or on the relevant record(s), pursuant to s.18(2) of the </w:t>
      </w:r>
      <w:r w:rsidRPr="00952AD5">
        <w:rPr>
          <w:i/>
          <w:iCs/>
        </w:rPr>
        <w:t>ATIPP Regulation</w:t>
      </w:r>
      <w:r>
        <w:t>.</w:t>
      </w:r>
    </w:p>
    <w:p w:rsidR="006C39B6" w:rsidP="006C39B6" w:rsidRDefault="006C39B6" w14:paraId="606B0D9A" w14:textId="77777777"/>
    <w:p w:rsidR="006C39B6" w:rsidP="006C39B6" w:rsidRDefault="006C39B6" w14:paraId="05F5B15A" w14:textId="77777777">
      <w:r>
        <w:t>Signed:</w:t>
      </w:r>
    </w:p>
    <w:p w:rsidR="006C39B6" w:rsidP="006C39B6" w:rsidRDefault="006C39B6" w14:paraId="3DA18C75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315"/>
        <w:gridCol w:w="270"/>
        <w:gridCol w:w="4765"/>
      </w:tblGrid>
      <w:tr w:rsidR="006C39B6" w:rsidTr="10DC6B19" w14:paraId="6374E18B" w14:textId="77777777">
        <w:tc>
          <w:tcPr>
            <w:tcW w:w="4315" w:type="dxa"/>
            <w:tcBorders>
              <w:bottom w:val="single" w:color="auto" w:sz="4" w:space="0"/>
            </w:tcBorders>
            <w:tcMar/>
          </w:tcPr>
          <w:p w:rsidR="006C39B6" w:rsidP="00B42A83" w:rsidRDefault="006C39B6" w14:paraId="79963845" w14:textId="77777777"/>
          <w:p w:rsidR="006C39B6" w:rsidP="00B42A83" w:rsidRDefault="006C39B6" w14:paraId="12F9B21E" w14:textId="77777777"/>
        </w:tc>
        <w:tc>
          <w:tcPr>
            <w:tcW w:w="270" w:type="dxa"/>
            <w:tcBorders>
              <w:bottom w:val="nil"/>
            </w:tcBorders>
            <w:tcMar/>
          </w:tcPr>
          <w:p w:rsidR="006C39B6" w:rsidP="00B42A83" w:rsidRDefault="006C39B6" w14:paraId="1032F6E7" w14:textId="77777777"/>
        </w:tc>
        <w:tc>
          <w:tcPr>
            <w:tcW w:w="4765" w:type="dxa"/>
            <w:tcBorders>
              <w:bottom w:val="single" w:color="auto" w:sz="4" w:space="0"/>
            </w:tcBorders>
            <w:tcMar/>
          </w:tcPr>
          <w:p w:rsidR="006C39B6" w:rsidP="00B42A83" w:rsidRDefault="006C39B6" w14:paraId="0E36B2C5" w14:textId="77777777"/>
        </w:tc>
      </w:tr>
      <w:tr w:rsidRPr="00754165" w:rsidR="006C39B6" w:rsidTr="10DC6B19" w14:paraId="76CC6F3A" w14:textId="77777777">
        <w:tc>
          <w:tcPr>
            <w:tcW w:w="4315" w:type="dxa"/>
            <w:tcBorders>
              <w:top w:val="single" w:color="auto" w:sz="4" w:space="0"/>
              <w:bottom w:val="nil"/>
            </w:tcBorders>
            <w:tcMar/>
          </w:tcPr>
          <w:p w:rsidRPr="006C39B6" w:rsidR="006C39B6" w:rsidP="2F5910F3" w:rsidRDefault="006C39B6" w14:paraId="15FD7142" w14:textId="2FCBB10D">
            <w:pPr/>
            <w:r w:rsidR="79257DB5">
              <w:rPr/>
              <w:t>{</w:t>
            </w:r>
            <w:r w:rsidR="79257DB5">
              <w:rPr/>
              <w:t>internal_group_contact.display_name</w:t>
            </w:r>
            <w:r w:rsidR="79257DB5">
              <w:rPr/>
              <w:t>}</w:t>
            </w:r>
          </w:p>
          <w:p w:rsidR="79257DB5" w:rsidP="2F5910F3" w:rsidRDefault="79257DB5" w14:paraId="7B04A03C" w14:textId="57E24C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9257DB5">
              <w:rPr/>
              <w:t>{</w:t>
            </w:r>
            <w:r w:rsidR="79257DB5">
              <w:rPr/>
              <w:t>internal_group_contact.title</w:t>
            </w:r>
            <w:r w:rsidR="79257DB5">
              <w:rPr/>
              <w:t>}</w:t>
            </w:r>
          </w:p>
          <w:p w:rsidR="79257DB5" w:rsidP="2F5910F3" w:rsidRDefault="79257DB5" w14:paraId="25258A84" w14:textId="56EC63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9257DB5">
              <w:rPr/>
              <w:t>{</w:t>
            </w:r>
            <w:r w:rsidR="79257DB5">
              <w:rPr/>
              <w:t>internal_group_contact.branch</w:t>
            </w:r>
            <w:r w:rsidR="79257DB5">
              <w:rPr/>
              <w:t>}</w:t>
            </w:r>
          </w:p>
          <w:p w:rsidRPr="00754165" w:rsidR="006C39B6" w:rsidP="00B42A83" w:rsidRDefault="006C39B6" w14:paraId="446A444C" w14:textId="60AC1630">
            <w:r w:rsidR="79257DB5">
              <w:rPr/>
              <w:t>{</w:t>
            </w:r>
            <w:r w:rsidR="09E70753">
              <w:rPr/>
              <w:t>information_sharing_agreement</w:t>
            </w:r>
            <w:r w:rsidR="09E70753">
              <w:rPr/>
              <w:t>.</w:t>
            </w:r>
            <w:r w:rsidR="79257DB5">
              <w:rPr/>
              <w:t>department_branch_unit_hierarchy</w:t>
            </w:r>
            <w:r w:rsidR="79257DB5">
              <w:rPr/>
              <w:t>}</w:t>
            </w:r>
          </w:p>
          <w:p w:rsidR="006C39B6" w:rsidP="00B42A83" w:rsidRDefault="006C39B6" w14:paraId="3BCB0023" w14:textId="77777777">
            <w:r w:rsidRPr="00754165">
              <w:t xml:space="preserve">Government of Yukon </w:t>
            </w:r>
          </w:p>
          <w:p w:rsidR="006C39B6" w:rsidP="00B42A83" w:rsidRDefault="006C39B6" w14:paraId="75D10119" w14:textId="77777777"/>
          <w:p w:rsidR="006C39B6" w:rsidP="00B42A83" w:rsidRDefault="006C39B6" w14:paraId="6E2419BC" w14:textId="77777777"/>
          <w:p w:rsidRPr="00754165" w:rsidR="006C39B6" w:rsidP="00B42A83" w:rsidRDefault="006C39B6" w14:paraId="79FC32A9" w14:textId="77777777"/>
        </w:tc>
        <w:tc>
          <w:tcPr>
            <w:tcW w:w="270" w:type="dxa"/>
            <w:tcBorders>
              <w:bottom w:val="nil"/>
            </w:tcBorders>
            <w:tcMar/>
          </w:tcPr>
          <w:p w:rsidRPr="00754165" w:rsidR="006C39B6" w:rsidP="00B42A83" w:rsidRDefault="006C39B6" w14:paraId="5B3076DA" w14:textId="77777777"/>
        </w:tc>
        <w:tc>
          <w:tcPr>
            <w:tcW w:w="4765" w:type="dxa"/>
            <w:tcBorders>
              <w:top w:val="single" w:color="auto" w:sz="4" w:space="0"/>
              <w:bottom w:val="nil"/>
            </w:tcBorders>
            <w:tcMar/>
          </w:tcPr>
          <w:p w:rsidRPr="00754165" w:rsidR="006C39B6" w:rsidP="00B42A83" w:rsidRDefault="006C39B6" w14:paraId="6D4C73F7" w14:textId="77777777">
            <w:r w:rsidRPr="00754165">
              <w:t>Date</w:t>
            </w:r>
          </w:p>
          <w:p w:rsidRPr="00754165" w:rsidR="006C39B6" w:rsidP="00B42A83" w:rsidRDefault="006C39B6" w14:paraId="2909C4B7" w14:textId="77777777"/>
        </w:tc>
      </w:tr>
    </w:tbl>
    <w:p w:rsidR="000C259C" w:rsidRDefault="000C259C" w14:paraId="35B6C504" w14:textId="31624082"/>
    <w:sectPr w:rsidR="000C259C" w:rsidSect="001910FF">
      <w:headerReference w:type="default" r:id="rId15"/>
      <w:footerReference w:type="default" r:id="rId16"/>
      <w:pgSz w:w="12240" w:h="15840" w:orient="portrait" w:code="1"/>
      <w:pgMar w:top="2520" w:right="1440" w:bottom="1440" w:left="1440" w:header="720" w:footer="720" w:gutter="0"/>
      <w:pgBorders w:offsetFrom="page">
        <w:top w:val="single" w:color="FFFFFF" w:themeColor="background1" w:sz="24" w:space="0"/>
        <w:left w:val="single" w:color="FFFFFF" w:themeColor="background1" w:sz="24" w:space="0"/>
        <w:bottom w:val="single" w:color="FFFFFF" w:themeColor="background1" w:sz="24" w:space="0"/>
        <w:right w:val="single" w:color="FFFFFF" w:themeColor="background1" w:sz="24" w:space="0"/>
      </w:pgBorders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3817" w:rsidP="001910FF" w:rsidRDefault="00393817" w14:paraId="468F1CA1" w14:textId="77777777">
      <w:r>
        <w:separator/>
      </w:r>
    </w:p>
  </w:endnote>
  <w:endnote w:type="continuationSeparator" w:id="0">
    <w:p w:rsidR="00393817" w:rsidP="001910FF" w:rsidRDefault="00393817" w14:paraId="665F99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leo">
    <w:panose1 w:val="020F0502020204030203"/>
    <w:charset w:val="00"/>
    <w:family w:val="swiss"/>
    <w:notTrueType/>
    <w:pitch w:val="variable"/>
    <w:sig w:usb0="A00000AF" w:usb1="5000604B" w:usb2="00000000" w:usb3="00000000" w:csb0="00000093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Gibson-LightI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charset w:val="00"/>
    <w:family w:val="auto"/>
    <w:pitch w:val="variable"/>
    <w:sig w:usb0="60000287" w:usb1="00000001" w:usb2="00000000" w:usb3="00000000" w:csb0="0000019F" w:csb1="00000000"/>
  </w:font>
  <w:font w:name="Gibson-Semi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94444" w:rsidRDefault="008248FA" w14:paraId="36C8223E" w14:textId="75C424EF">
    <w:pPr>
      <w:pStyle w:val="Footer"/>
    </w:pPr>
    <w:r>
      <w:rPr>
        <w:noProof/>
        <w:lang w:eastAsia="en-CA"/>
      </w:rPr>
      <w:drawing>
        <wp:anchor distT="0" distB="0" distL="114300" distR="114300" simplePos="0" relativeHeight="251660288" behindDoc="1" locked="0" layoutInCell="1" allowOverlap="1" wp14:anchorId="43FD2034" wp14:editId="00C9CC3B">
          <wp:simplePos x="0" y="0"/>
          <wp:positionH relativeFrom="column">
            <wp:posOffset>-927735</wp:posOffset>
          </wp:positionH>
          <wp:positionV relativeFrom="paragraph">
            <wp:posOffset>-276225</wp:posOffset>
          </wp:positionV>
          <wp:extent cx="7768590" cy="901700"/>
          <wp:effectExtent l="0" t="0" r="381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nfosheet1-footer-auror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90" cy="901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3817" w:rsidP="001910FF" w:rsidRDefault="00393817" w14:paraId="3B83BE9C" w14:textId="77777777">
      <w:r>
        <w:separator/>
      </w:r>
    </w:p>
  </w:footnote>
  <w:footnote w:type="continuationSeparator" w:id="0">
    <w:p w:rsidR="00393817" w:rsidP="001910FF" w:rsidRDefault="00393817" w14:paraId="1714995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910FF" w:rsidRDefault="00DD56F1" w14:paraId="5AC405A3" w14:textId="77777777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8240" behindDoc="1" locked="0" layoutInCell="1" allowOverlap="1" wp14:anchorId="7DC1F19A" wp14:editId="145E8D98">
          <wp:simplePos x="0" y="0"/>
          <wp:positionH relativeFrom="column">
            <wp:posOffset>-906780</wp:posOffset>
          </wp:positionH>
          <wp:positionV relativeFrom="paragraph">
            <wp:posOffset>-678180</wp:posOffset>
          </wp:positionV>
          <wp:extent cx="7766211" cy="143446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fosheet1-header-BryumMos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211" cy="1434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4444">
      <w:rPr>
        <w:noProof/>
        <w:lang w:eastAsia="en-CA"/>
      </w:rPr>
      <w:drawing>
        <wp:anchor distT="0" distB="0" distL="114300" distR="114300" simplePos="0" relativeHeight="251659264" behindDoc="0" locked="0" layoutInCell="1" allowOverlap="1" wp14:anchorId="0A6AC262" wp14:editId="3CAFEBFD">
          <wp:simplePos x="0" y="0"/>
          <wp:positionH relativeFrom="column">
            <wp:posOffset>-198120</wp:posOffset>
          </wp:positionH>
          <wp:positionV relativeFrom="paragraph">
            <wp:posOffset>-220980</wp:posOffset>
          </wp:positionV>
          <wp:extent cx="1371600" cy="492125"/>
          <wp:effectExtent l="0" t="0" r="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foSheet1_Wordmark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492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D1D07"/>
    <w:multiLevelType w:val="hybridMultilevel"/>
    <w:tmpl w:val="7336444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191557"/>
    <w:multiLevelType w:val="hybridMultilevel"/>
    <w:tmpl w:val="B9661CF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7825EE"/>
    <w:multiLevelType w:val="hybridMultilevel"/>
    <w:tmpl w:val="8C30A4F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B34BAA"/>
    <w:multiLevelType w:val="hybridMultilevel"/>
    <w:tmpl w:val="FF1A3FB2"/>
    <w:lvl w:ilvl="0" w:tplc="04090001">
      <w:start w:val="1"/>
      <w:numFmt w:val="bullet"/>
      <w:lvlText w:val=""/>
      <w:lvlJc w:val="left"/>
      <w:pPr>
        <w:ind w:left="10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hint="default" w:ascii="Wingdings" w:hAnsi="Wingdings"/>
      </w:rPr>
    </w:lvl>
  </w:abstractNum>
  <w:abstractNum w:abstractNumId="4" w15:restartNumberingAfterBreak="0">
    <w:nsid w:val="2A9B3530"/>
    <w:multiLevelType w:val="hybridMultilevel"/>
    <w:tmpl w:val="4A1215A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FF6F1D"/>
    <w:multiLevelType w:val="hybridMultilevel"/>
    <w:tmpl w:val="E174A1A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29311">
    <w:abstractNumId w:val="3"/>
  </w:num>
  <w:num w:numId="2" w16cid:durableId="1393112813">
    <w:abstractNumId w:val="1"/>
  </w:num>
  <w:num w:numId="3" w16cid:durableId="418522874">
    <w:abstractNumId w:val="5"/>
  </w:num>
  <w:num w:numId="4" w16cid:durableId="44720722">
    <w:abstractNumId w:val="0"/>
  </w:num>
  <w:num w:numId="5" w16cid:durableId="1646616134">
    <w:abstractNumId w:val="2"/>
  </w:num>
  <w:num w:numId="6" w16cid:durableId="929236085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17"/>
    <w:rsid w:val="00002B3C"/>
    <w:rsid w:val="000C259C"/>
    <w:rsid w:val="001910FF"/>
    <w:rsid w:val="001D7BCA"/>
    <w:rsid w:val="0022332D"/>
    <w:rsid w:val="00330CBD"/>
    <w:rsid w:val="00382D02"/>
    <w:rsid w:val="00393817"/>
    <w:rsid w:val="00436DAB"/>
    <w:rsid w:val="00631A0E"/>
    <w:rsid w:val="00635B08"/>
    <w:rsid w:val="00690627"/>
    <w:rsid w:val="006C39B6"/>
    <w:rsid w:val="006F1F2F"/>
    <w:rsid w:val="008248FA"/>
    <w:rsid w:val="008770ED"/>
    <w:rsid w:val="0094366F"/>
    <w:rsid w:val="009E5917"/>
    <w:rsid w:val="009F531B"/>
    <w:rsid w:val="00A94444"/>
    <w:rsid w:val="00B14F40"/>
    <w:rsid w:val="00DD56F1"/>
    <w:rsid w:val="00F40034"/>
    <w:rsid w:val="0403F6C7"/>
    <w:rsid w:val="0760A86C"/>
    <w:rsid w:val="07AC72B1"/>
    <w:rsid w:val="09E70753"/>
    <w:rsid w:val="0F40B09C"/>
    <w:rsid w:val="10DC6B19"/>
    <w:rsid w:val="13437489"/>
    <w:rsid w:val="25DC1A68"/>
    <w:rsid w:val="2939C0FB"/>
    <w:rsid w:val="2F3E5D4B"/>
    <w:rsid w:val="2F5910F3"/>
    <w:rsid w:val="3127B291"/>
    <w:rsid w:val="3260B0EF"/>
    <w:rsid w:val="3B66949A"/>
    <w:rsid w:val="4444E4A0"/>
    <w:rsid w:val="4495EEA4"/>
    <w:rsid w:val="5B3F7915"/>
    <w:rsid w:val="6DBA4FE1"/>
    <w:rsid w:val="74482D51"/>
    <w:rsid w:val="7925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12E1B"/>
  <w15:chartTrackingRefBased/>
  <w15:docId w15:val="{92F171B6-4E65-492A-85F3-0DA866EA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39B6"/>
    <w:pPr>
      <w:spacing w:after="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CBD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244C5A" w:themeColor="accent1"/>
      <w:sz w:val="3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A0E"/>
    <w:pPr>
      <w:keepNext/>
      <w:keepLines/>
      <w:spacing w:before="40"/>
      <w:outlineLvl w:val="1"/>
    </w:pPr>
    <w:rPr>
      <w:rFonts w:ascii="Aleo" w:hAnsi="Aleo" w:eastAsiaTheme="majorEastAsia" w:cstheme="majorBidi"/>
      <w:color w:val="0097A9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A0E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b/>
      <w:color w:val="F2A900" w:themeColor="accent4"/>
      <w:sz w:val="22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332D"/>
    <w:pPr>
      <w:contextualSpacing/>
    </w:pPr>
    <w:rPr>
      <w:rFonts w:ascii="Montserrat Black" w:hAnsi="Montserrat Black" w:eastAsiaTheme="majorEastAsia" w:cstheme="majorBidi"/>
      <w:b/>
      <w:color w:val="0097A9" w:themeColor="accent2"/>
      <w:spacing w:val="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2332D"/>
    <w:rPr>
      <w:rFonts w:ascii="Montserrat Black" w:hAnsi="Montserrat Black" w:eastAsiaTheme="majorEastAsia" w:cstheme="majorBidi"/>
      <w:b/>
      <w:color w:val="0097A9" w:themeColor="accent2"/>
      <w:spacing w:val="10"/>
      <w:kern w:val="28"/>
      <w:sz w:val="3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30CBD"/>
    <w:rPr>
      <w:rFonts w:asciiTheme="majorHAnsi" w:hAnsiTheme="majorHAnsi" w:eastAsiaTheme="majorEastAsia" w:cstheme="majorBidi"/>
      <w:b/>
      <w:color w:val="244C5A" w:themeColor="accent1"/>
      <w:sz w:val="3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31A0E"/>
    <w:rPr>
      <w:rFonts w:ascii="Aleo" w:hAnsi="Aleo" w:eastAsiaTheme="majorEastAsia" w:cstheme="majorBidi"/>
      <w:color w:val="0097A9" w:themeColor="accent2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1910FF"/>
    <w:pPr>
      <w:tabs>
        <w:tab w:val="center" w:pos="4680"/>
        <w:tab w:val="right" w:pos="9360"/>
      </w:tabs>
    </w:pPr>
  </w:style>
  <w:style w:type="character" w:styleId="Heading3Char" w:customStyle="1">
    <w:name w:val="Heading 3 Char"/>
    <w:basedOn w:val="DefaultParagraphFont"/>
    <w:link w:val="Heading3"/>
    <w:uiPriority w:val="9"/>
    <w:rsid w:val="00631A0E"/>
    <w:rPr>
      <w:rFonts w:asciiTheme="majorHAnsi" w:hAnsiTheme="majorHAnsi" w:eastAsiaTheme="majorEastAsia" w:cstheme="majorBidi"/>
      <w:b/>
      <w:color w:val="F2A900" w:themeColor="accent4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1910FF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1910F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910FF"/>
    <w:rPr>
      <w:sz w:val="20"/>
    </w:rPr>
  </w:style>
  <w:style w:type="paragraph" w:styleId="Imagecaption" w:customStyle="1">
    <w:name w:val="Image caption"/>
    <w:basedOn w:val="BodyText"/>
    <w:uiPriority w:val="99"/>
    <w:rsid w:val="00A94444"/>
    <w:pPr>
      <w:widowControl w:val="0"/>
      <w:suppressAutoHyphens/>
      <w:autoSpaceDE w:val="0"/>
      <w:autoSpaceDN w:val="0"/>
      <w:adjustRightInd w:val="0"/>
      <w:spacing w:after="160" w:line="200" w:lineRule="atLeast"/>
      <w:textAlignment w:val="center"/>
    </w:pPr>
    <w:rPr>
      <w:rFonts w:ascii="Gibson-LightIt" w:hAnsi="Gibson-LightIt" w:eastAsia="Calibri" w:cs="Gibson-LightIt"/>
      <w:i/>
      <w:iCs/>
      <w:color w:val="000000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A94444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A94444"/>
    <w:rPr>
      <w:sz w:val="20"/>
    </w:rPr>
  </w:style>
  <w:style w:type="paragraph" w:styleId="BasicParagraph" w:customStyle="1">
    <w:name w:val="[Basic Paragraph]"/>
    <w:basedOn w:val="Normal"/>
    <w:uiPriority w:val="99"/>
    <w:rsid w:val="00A9444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eastAsia="Calibri" w:cs="MinionPro-Regular"/>
      <w:color w:val="000000"/>
      <w:szCs w:val="24"/>
      <w:lang w:val="en-US"/>
    </w:rPr>
  </w:style>
  <w:style w:type="paragraph" w:styleId="Subtitle">
    <w:name w:val="Subtitle"/>
    <w:basedOn w:val="Normal"/>
    <w:link w:val="SubtitleChar"/>
    <w:uiPriority w:val="99"/>
    <w:qFormat/>
    <w:rsid w:val="00A94444"/>
    <w:pPr>
      <w:widowControl w:val="0"/>
      <w:suppressAutoHyphens/>
      <w:autoSpaceDE w:val="0"/>
      <w:autoSpaceDN w:val="0"/>
      <w:adjustRightInd w:val="0"/>
      <w:spacing w:before="60" w:line="240" w:lineRule="atLeast"/>
      <w:textAlignment w:val="center"/>
    </w:pPr>
    <w:rPr>
      <w:rFonts w:ascii="Gibson-SemiBold" w:hAnsi="Gibson-SemiBold" w:eastAsia="Calibri" w:cs="Gibson-SemiBold"/>
      <w:b/>
      <w:bCs/>
      <w:caps/>
      <w:color w:val="004053"/>
      <w:spacing w:val="16"/>
      <w:szCs w:val="20"/>
      <w:lang w:val="en-US"/>
    </w:rPr>
  </w:style>
  <w:style w:type="character" w:styleId="SubtitleChar" w:customStyle="1">
    <w:name w:val="Subtitle Char"/>
    <w:basedOn w:val="DefaultParagraphFont"/>
    <w:link w:val="Subtitle"/>
    <w:uiPriority w:val="99"/>
    <w:rsid w:val="00A94444"/>
    <w:rPr>
      <w:rFonts w:ascii="Gibson-SemiBold" w:hAnsi="Gibson-SemiBold" w:eastAsia="Calibri" w:cs="Gibson-SemiBold"/>
      <w:b/>
      <w:bCs/>
      <w:caps/>
      <w:color w:val="004053"/>
      <w:spacing w:val="16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4444"/>
    <w:pPr>
      <w:ind w:left="720"/>
      <w:contextualSpacing/>
    </w:pPr>
    <w:rPr>
      <w:rFonts w:eastAsia="Calibri" w:cs="Times New Roman"/>
      <w:szCs w:val="24"/>
      <w:lang w:val="en-US"/>
    </w:rPr>
  </w:style>
  <w:style w:type="paragraph" w:styleId="Pullquote" w:customStyle="1">
    <w:name w:val="Pull quote"/>
    <w:basedOn w:val="Normal"/>
    <w:uiPriority w:val="99"/>
    <w:rsid w:val="00A94444"/>
    <w:pPr>
      <w:widowControl w:val="0"/>
      <w:suppressAutoHyphens/>
      <w:autoSpaceDE w:val="0"/>
      <w:autoSpaceDN w:val="0"/>
      <w:adjustRightInd w:val="0"/>
      <w:spacing w:after="200" w:line="400" w:lineRule="atLeast"/>
      <w:textAlignment w:val="center"/>
    </w:pPr>
    <w:rPr>
      <w:rFonts w:ascii="Gibson-SemiBold" w:hAnsi="Gibson-SemiBold" w:eastAsia="Calibri" w:cs="Gibson-SemiBold"/>
      <w:b/>
      <w:bCs/>
      <w:color w:val="FCB414"/>
      <w:spacing w:val="4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F40034"/>
    <w:rPr>
      <w:color w:val="0097A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03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39B6"/>
    <w:pPr>
      <w:spacing w:after="0" w:line="240" w:lineRule="auto"/>
    </w:pPr>
    <w:rPr>
      <w:rFonts w:ascii="Arial" w:hAnsi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C39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9B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C39B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9B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C39B6"/>
    <w:rPr>
      <w:rFonts w:ascii="Arial" w:hAnsi="Arial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C39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campbel\Downloads\GY%20Info%20Sheet%20C1_B-RiverBlue-Peopl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YG Colour Theme">
      <a:dk1>
        <a:sysClr val="windowText" lastClr="000000"/>
      </a:dk1>
      <a:lt1>
        <a:sysClr val="window" lastClr="FFFFFF"/>
      </a:lt1>
      <a:dk2>
        <a:srgbClr val="3F3F3F"/>
      </a:dk2>
      <a:lt2>
        <a:srgbClr val="F2A900"/>
      </a:lt2>
      <a:accent1>
        <a:srgbClr val="244C5A"/>
      </a:accent1>
      <a:accent2>
        <a:srgbClr val="0097A9"/>
      </a:accent2>
      <a:accent3>
        <a:srgbClr val="7A9A01"/>
      </a:accent3>
      <a:accent4>
        <a:srgbClr val="F2A900"/>
      </a:accent4>
      <a:accent5>
        <a:srgbClr val="DC4405"/>
      </a:accent5>
      <a:accent6>
        <a:srgbClr val="512A44"/>
      </a:accent6>
      <a:hlink>
        <a:srgbClr val="0097A9"/>
      </a:hlink>
      <a:folHlink>
        <a:srgbClr val="512A44"/>
      </a:folHlink>
    </a:clrScheme>
    <a:fontScheme name="YG Fonts">
      <a:majorFont>
        <a:latin typeface="Montserrat"/>
        <a:ea typeface=""/>
        <a:cs typeface=""/>
      </a:majorFont>
      <a:minorFont>
        <a:latin typeface="Nuni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9A5838AD45B498415CCD880FDD7D1" ma:contentTypeVersion="4" ma:contentTypeDescription="Create a new document." ma:contentTypeScope="" ma:versionID="050d3c67f17c918e907810f428b014c7">
  <xsd:schema xmlns:xsd="http://www.w3.org/2001/XMLSchema" xmlns:xs="http://www.w3.org/2001/XMLSchema" xmlns:p="http://schemas.microsoft.com/office/2006/metadata/properties" xmlns:ns2="735eeb13-47b0-4f7e-9a38-605dfa23e887" xmlns:ns3="2a83c39b-78ed-4d0f-a9c6-63ad690de364" targetNamespace="http://schemas.microsoft.com/office/2006/metadata/properties" ma:root="true" ma:fieldsID="6fe9fdb8880c3d5936a6a27af3cabbee" ns2:_="" ns3:_="">
    <xsd:import namespace="735eeb13-47b0-4f7e-9a38-605dfa23e887"/>
    <xsd:import namespace="2a83c39b-78ed-4d0f-a9c6-63ad690de36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Format" minOccurs="0"/>
                <xsd:element ref="ns3:Template" minOccurs="0"/>
                <xsd:element ref="ns3:Colour" minOccurs="0"/>
                <xsd:element ref="ns3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eeb13-47b0-4f7e-9a38-605dfa23e88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3c39b-78ed-4d0f-a9c6-63ad690de364" elementFormDefault="qualified">
    <xsd:import namespace="http://schemas.microsoft.com/office/2006/documentManagement/types"/>
    <xsd:import namespace="http://schemas.microsoft.com/office/infopath/2007/PartnerControls"/>
    <xsd:element name="Format" ma:index="11" nillable="true" ma:displayName="Format" ma:format="Dropdown" ma:internalName="Format">
      <xsd:simpleType>
        <xsd:restriction base="dms:Choice">
          <xsd:enumeration value="Indesign"/>
          <xsd:enumeration value="PDF"/>
          <xsd:enumeration value="PowerPoint"/>
          <xsd:enumeration value="Word"/>
        </xsd:restriction>
      </xsd:simpleType>
    </xsd:element>
    <xsd:element name="Template" ma:index="12" nillable="true" ma:displayName="Template" ma:format="Dropdown" ma:internalName="Template">
      <xsd:simpleType>
        <xsd:restriction base="dms:Choice">
          <xsd:enumeration value="A_Instruction"/>
          <xsd:enumeration value="Digital Ad"/>
          <xsd:enumeration value="Info sheet"/>
          <xsd:enumeration value="Letterhead"/>
          <xsd:enumeration value="Newsletter"/>
          <xsd:enumeration value="Memorandum"/>
          <xsd:enumeration value="Popup banner"/>
          <xsd:enumeration value="Poster"/>
          <xsd:enumeration value="PowerPoint"/>
          <xsd:enumeration value="Print Ad"/>
          <xsd:enumeration value="Report"/>
          <xsd:enumeration value="Tender Cover"/>
        </xsd:restriction>
      </xsd:simpleType>
    </xsd:element>
    <xsd:element name="Colour" ma:index="13" nillable="true" ma:displayName="Colour" ma:default="Colour" ma:format="Dropdown" ma:internalName="Colour">
      <xsd:simpleType>
        <xsd:restriction base="dms:Choice">
          <xsd:enumeration value="Black and White"/>
          <xsd:enumeration value="Colour"/>
        </xsd:restriction>
      </xsd:simpleType>
    </xsd:element>
    <xsd:element name="Comments" ma:index="14" nillable="true" ma:displayName="Comments" ma:internalName="Comment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B3C423AD5AD4D898468A01B795E41" ma:contentTypeVersion="10" ma:contentTypeDescription="Create a new document." ma:contentTypeScope="" ma:versionID="c6323cd02c0a4af8f320e87fe7c886d5">
  <xsd:schema xmlns:xsd="http://www.w3.org/2001/XMLSchema" xmlns:xs="http://www.w3.org/2001/XMLSchema" xmlns:p="http://schemas.microsoft.com/office/2006/metadata/properties" xmlns:ns2="30efd09f-464a-49f3-9d3c-62bc0c1dcb4b" xmlns:ns3="838d01e9-af50-470f-82d8-733f1fa842c6" targetNamespace="http://schemas.microsoft.com/office/2006/metadata/properties" ma:root="true" ma:fieldsID="842149e78f003a4cbe3e88762b07e969" ns2:_="" ns3:_="">
    <xsd:import namespace="30efd09f-464a-49f3-9d3c-62bc0c1dcb4b"/>
    <xsd:import namespace="838d01e9-af50-470f-82d8-733f1fa842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fd09f-464a-49f3-9d3c-62bc0c1dcb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69de1b0-3497-404f-8717-e22160ba03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d01e9-af50-470f-82d8-733f1fa842c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46de25d-1e56-44bd-8cc9-3694504a58da}" ma:internalName="TaxCatchAll" ma:showField="CatchAllData" ma:web="838d01e9-af50-470f-82d8-733f1fa842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8d01e9-af50-470f-82d8-733f1fa842c6" xsi:nil="true"/>
    <lcf76f155ced4ddcb4097134ff3c332f xmlns="30efd09f-464a-49f3-9d3c-62bc0c1dcb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280648-D678-4CDD-9826-066681BCE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5eeb13-47b0-4f7e-9a38-605dfa23e887"/>
    <ds:schemaRef ds:uri="2a83c39b-78ed-4d0f-a9c6-63ad690de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A41ABD-53E4-4288-83B6-FFD9EC1F2FBD}"/>
</file>

<file path=customXml/itemProps3.xml><?xml version="1.0" encoding="utf-8"?>
<ds:datastoreItem xmlns:ds="http://schemas.openxmlformats.org/officeDocument/2006/customXml" ds:itemID="{E9E87CEC-95C6-4E1B-BC78-AE163E6FD8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81413D-6007-440C-A58A-E6D3EA83330D}">
  <ds:schemaRefs>
    <ds:schemaRef ds:uri="http://schemas.microsoft.com/office/2006/metadata/properties"/>
    <ds:schemaRef ds:uri="http://schemas.microsoft.com/office/infopath/2007/PartnerControls"/>
    <ds:schemaRef ds:uri="2a83c39b-78ed-4d0f-a9c6-63ad690de364"/>
    <ds:schemaRef ds:uri="735eeb13-47b0-4f7e-9a38-605dfa23e88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GY Info Sheet C1_B-RiverBlue-People</ap:Template>
  <ap:Application>Microsoft Word for the web</ap:Application>
  <ap:DocSecurity>0</ap:DocSecurity>
  <ap:ScaleCrop>false</ap:ScaleCrop>
  <ap:Company>Government of Yukon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GY Info Sheet C1_B-RiverBlue-People</dc:title>
  <dc:subject/>
  <dc:creator>Kylie.Campbell-Clarke</dc:creator>
  <keywords/>
  <dc:description/>
  <lastModifiedBy>Marlen Brunner</lastModifiedBy>
  <revision>7</revision>
  <dcterms:created xsi:type="dcterms:W3CDTF">2023-02-13T17:51:00.0000000Z</dcterms:created>
  <dcterms:modified xsi:type="dcterms:W3CDTF">2026-04-14T15:55:38.9577520Z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0x0101009CBB3C423AD5AD4D898468A01B795E41</vt:lpwstr>
  </property>
  <property fmtid="{D5CDD505-2E9C-101B-9397-08002B2CF9AE}" pid="3" name="_dlc_DocIdItemGuid">
    <vt:lpwstr>121e5915-9d54-4613-8d49-e46de4c1203b</vt:lpwstr>
  </property>
  <property fmtid="{D5CDD505-2E9C-101B-9397-08002B2CF9AE}" pid="4" name="MediaServiceImageTags">
    <vt:lpwstr/>
  </property>
</Properties>
</file>